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.wmf" ContentType="image/x-wmf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pageBreakBefore w:val="false"/>
        <w:widowControl w:val="false"/>
        <w:overflowPunct w:val="false"/>
        <w:bidi w:val="0"/>
        <w:snapToGrid w:val="true"/>
        <w:spacing w:lineRule="auto" w:line="240" w:before="1560" w:after="0"/>
        <w:ind w:left="0" w:right="0" w:hanging="0"/>
        <w:jc w:val="left"/>
        <w:textAlignment w:val="auto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-2540</wp:posOffset>
                </wp:positionH>
                <wp:positionV relativeFrom="paragraph">
                  <wp:posOffset>-58420</wp:posOffset>
                </wp:positionV>
                <wp:extent cx="1052830" cy="1052830"/>
                <wp:effectExtent l="0" t="0" r="0" b="0"/>
                <wp:wrapNone/>
                <wp:docPr id="1" name="_x0000_s102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053000" cy="1053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_x0000_s1028" stroked="f" o:allowincell="f" style="position:absolute;margin-left:-0.2pt;margin-top:-4.6pt;width:82.85pt;height:82.85pt;mso-wrap-style:none;v-text-anchor:middle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38">
                <wp:simplePos x="0" y="0"/>
                <wp:positionH relativeFrom="column">
                  <wp:align>center</wp:align>
                </wp:positionH>
                <wp:positionV relativeFrom="paragraph">
                  <wp:posOffset>1949450</wp:posOffset>
                </wp:positionV>
                <wp:extent cx="5258435" cy="933450"/>
                <wp:effectExtent l="635" t="0" r="0" b="635"/>
                <wp:wrapNone/>
                <wp:docPr id="2" name="_x0000_s10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520" cy="933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sz w:val="84"/>
                                <w:lang w:val="en-GB"/>
                              </w:rPr>
                            </w:pPr>
                            <w:r>
                              <w:rPr>
                                <w:sz w:val="84"/>
                                <w:lang w:val="en-GB"/>
                              </w:rPr>
                              <w:t>ML Incubator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_x0000_s1031" stroked="f" o:allowincell="f" style="position:absolute;margin-left:33.9pt;margin-top:153.5pt;width:414pt;height:73.45pt;mso-wrap-style:none;v-text-anchor:top;mso-position-horizontal:center" type="_x0000_t202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sz w:val="84"/>
                          <w:lang w:val="en-GB"/>
                        </w:rPr>
                      </w:pPr>
                      <w:r>
                        <w:rPr>
                          <w:sz w:val="84"/>
                          <w:lang w:val="en-GB"/>
                        </w:rPr>
                        <w:t>ML Incubator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40">
                <wp:simplePos x="0" y="0"/>
                <wp:positionH relativeFrom="column">
                  <wp:align>center</wp:align>
                </wp:positionH>
                <wp:positionV relativeFrom="paragraph">
                  <wp:posOffset>2975610</wp:posOffset>
                </wp:positionV>
                <wp:extent cx="3486150" cy="702310"/>
                <wp:effectExtent l="0" t="0" r="635" b="635"/>
                <wp:wrapNone/>
                <wp:docPr id="4" name="_x0000_s10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240" cy="702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/>
                                <w:bCs/>
                                <w:i w:val="false"/>
                                <w:i w:val="false"/>
                                <w:color w:val="000000"/>
                                <w:sz w:val="44"/>
                                <w:u w:val="none" w:color="FFFFFF"/>
                                <w:lang w:val="en-GB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i w:val="false"/>
                                <w:color w:val="000000"/>
                                <w:sz w:val="44"/>
                                <w:u w:val="none" w:color="FFFFFF"/>
                                <w:lang w:val="en-GB"/>
                              </w:rPr>
                              <w:t>Data Engineering</w:t>
                            </w:r>
                          </w:p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sz w:val="36"/>
                                <w:lang w:val="en-GB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i w:val="false"/>
                                <w:color w:val="000000"/>
                                <w:sz w:val="44"/>
                                <w:u w:val="none" w:color="FFFFFF"/>
                                <w:lang w:val="en-GB"/>
                              </w:rPr>
                              <w:t>Final Project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_x0000_s1027" stroked="f" o:allowincell="f" style="position:absolute;margin-left:103.7pt;margin-top:234.3pt;width:274.45pt;height:55.25pt;mso-wrap-style:none;v-text-anchor:top;mso-position-horizontal:center" type="_x0000_t202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rFonts w:ascii="Times New Roman" w:hAnsi="Times New Roman" w:cs="Times New Roman"/>
                          <w:b/>
                          <w:b/>
                          <w:bCs/>
                          <w:i w:val="false"/>
                          <w:i w:val="false"/>
                          <w:color w:val="000000"/>
                          <w:sz w:val="44"/>
                          <w:u w:val="none" w:color="FFFFFF"/>
                          <w:lang w:val="en-GB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i w:val="false"/>
                          <w:color w:val="000000"/>
                          <w:sz w:val="44"/>
                          <w:u w:val="none" w:color="FFFFFF"/>
                          <w:lang w:val="en-GB"/>
                        </w:rPr>
                        <w:t>Data Engineering</w:t>
                      </w:r>
                    </w:p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b/>
                          <w:b/>
                          <w:bCs/>
                          <w:sz w:val="36"/>
                          <w:lang w:val="en-GB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i w:val="false"/>
                          <w:color w:val="000000"/>
                          <w:sz w:val="44"/>
                          <w:u w:val="none" w:color="FFFFFF"/>
                          <w:lang w:val="en-GB"/>
                        </w:rPr>
                        <w:t>Final Project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600" w:charSpace="32768"/>
        </w:sect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34">
                <wp:simplePos x="0" y="0"/>
                <wp:positionH relativeFrom="column">
                  <wp:posOffset>1324610</wp:posOffset>
                </wp:positionH>
                <wp:positionV relativeFrom="paragraph">
                  <wp:posOffset>4321810</wp:posOffset>
                </wp:positionV>
                <wp:extent cx="3419475" cy="1404620"/>
                <wp:effectExtent l="635" t="0" r="0" b="635"/>
                <wp:wrapNone/>
                <wp:docPr id="6" name="_x0000_s10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640" cy="140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rFonts w:ascii="Times New Roman" w:hAnsi="Times New Roman" w:eastAsia="黑体" w:cs="Times New Roman"/>
                                <w:sz w:val="32"/>
                              </w:rPr>
                            </w:pPr>
                            <w:r>
                              <w:rPr>
                                <w:rFonts w:eastAsia="黑体" w:cs="Times New Roman" w:ascii="Times New Roman" w:hAnsi="Times New Roman"/>
                                <w:sz w:val="32"/>
                                <w:lang w:val="en-US"/>
                              </w:rPr>
                              <w:t>Author</w:t>
                            </w:r>
                            <w:r>
                              <w:rPr>
                                <w:rFonts w:eastAsia="黑体" w:cs="Times New Roman" w:ascii="Times New Roman" w:hAnsi="Times New Roman"/>
                                <w:sz w:val="32"/>
                              </w:rPr>
                              <w:t>:</w:t>
                            </w:r>
                            <w:bookmarkStart w:id="0" w:name="_Author%23217804212"/>
                            <w:bookmarkEnd w:id="0"/>
                          </w:p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rFonts w:ascii="Times New Roman" w:hAnsi="Times New Roman" w:eastAsia="黑体" w:cs="Times New Roman"/>
                                <w:sz w:val="32"/>
                                <w:lang w:val="en-GB" w:eastAsia="zh-CN"/>
                              </w:rPr>
                            </w:pPr>
                            <w:r>
                              <w:rPr>
                                <w:rFonts w:eastAsia="黑体" w:cs="Times New Roman" w:ascii="Times New Roman" w:hAnsi="Times New Roman"/>
                                <w:sz w:val="32"/>
                                <w:lang w:val="en-GB" w:eastAsia="zh-CN"/>
                              </w:rPr>
                              <w:t>Rakesh Sukumar</w:t>
                            </w:r>
                          </w:p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rFonts w:ascii="Times New Roman" w:hAnsi="Times New Roman" w:eastAsia="黑体" w:cs="Times New Roman"/>
                                <w:sz w:val="32"/>
                                <w:lang w:val="en-GB" w:eastAsia="zh-CN"/>
                              </w:rPr>
                            </w:pPr>
                            <w:r>
                              <w:rPr>
                                <w:rFonts w:eastAsia="黑体" w:cs="Times New Roman" w:ascii="Times New Roman" w:hAnsi="Times New Roman"/>
                                <w:sz w:val="32"/>
                                <w:lang w:val="en-GB" w:eastAsia="zh-CN"/>
                              </w:rPr>
                              <w:t>AWS Batch 2</w:t>
                            </w:r>
                          </w:p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rFonts w:ascii="Times New Roman" w:hAnsi="Times New Roman" w:eastAsia="黑体" w:cs="Times New Roman"/>
                                <w:sz w:val="32"/>
                                <w:lang w:val="en-GB" w:eastAsia="zh-CN"/>
                              </w:rPr>
                            </w:pPr>
                            <w:r>
                              <w:rPr>
                                <w:rFonts w:eastAsia="黑体" w:cs="Times New Roman" w:ascii="Times New Roman" w:hAnsi="Times New Roman"/>
                                <w:sz w:val="32"/>
                                <w:lang w:val="en-GB" w:eastAsia="zh-CN"/>
                              </w:rPr>
                              <w:t>Lab User ID: ugenpactaws26</w:t>
                            </w:r>
                          </w:p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eastAsia="黑体" w:cs="Times New Roman" w:ascii="Times New Roman" w:hAnsi="Times New Roman"/>
                                <w:sz w:val="32"/>
                                <w:lang w:val="en-GB" w:eastAsia="zh-CN"/>
                              </w:rPr>
                              <w:t>Email: rakesh.sukumar@genpact.con</w:t>
                            </w:r>
                            <w:r>
                              <w:rPr>
                                <w:rFonts w:cs="Times New Roman" w:ascii="Times New Roman" w:hAnsi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_x0000_s1030" stroked="f" o:allowincell="f" style="position:absolute;margin-left:104.3pt;margin-top:340.3pt;width:269.2pt;height:110.55pt;mso-wrap-style:none;v-text-anchor:top" type="_x0000_t202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rFonts w:ascii="Times New Roman" w:hAnsi="Times New Roman" w:eastAsia="黑体" w:cs="Times New Roman"/>
                          <w:sz w:val="32"/>
                        </w:rPr>
                      </w:pPr>
                      <w:r>
                        <w:rPr>
                          <w:rFonts w:eastAsia="黑体" w:cs="Times New Roman" w:ascii="Times New Roman" w:hAnsi="Times New Roman"/>
                          <w:sz w:val="32"/>
                          <w:lang w:val="en-US"/>
                        </w:rPr>
                        <w:t>Author</w:t>
                      </w:r>
                      <w:r>
                        <w:rPr>
                          <w:rFonts w:eastAsia="黑体" w:cs="Times New Roman" w:ascii="Times New Roman" w:hAnsi="Times New Roman"/>
                          <w:sz w:val="32"/>
                        </w:rPr>
                        <w:t>:</w:t>
                      </w:r>
                      <w:bookmarkStart w:id="1" w:name="_Author%23217804212"/>
                      <w:bookmarkEnd w:id="1"/>
                    </w:p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rFonts w:ascii="Times New Roman" w:hAnsi="Times New Roman" w:eastAsia="黑体" w:cs="Times New Roman"/>
                          <w:sz w:val="32"/>
                          <w:lang w:val="en-GB" w:eastAsia="zh-CN"/>
                        </w:rPr>
                      </w:pPr>
                      <w:r>
                        <w:rPr>
                          <w:rFonts w:eastAsia="黑体" w:cs="Times New Roman" w:ascii="Times New Roman" w:hAnsi="Times New Roman"/>
                          <w:sz w:val="32"/>
                          <w:lang w:val="en-GB" w:eastAsia="zh-CN"/>
                        </w:rPr>
                        <w:t>Rakesh Sukumar</w:t>
                      </w:r>
                    </w:p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rFonts w:ascii="Times New Roman" w:hAnsi="Times New Roman" w:eastAsia="黑体" w:cs="Times New Roman"/>
                          <w:sz w:val="32"/>
                          <w:lang w:val="en-GB" w:eastAsia="zh-CN"/>
                        </w:rPr>
                      </w:pPr>
                      <w:r>
                        <w:rPr>
                          <w:rFonts w:eastAsia="黑体" w:cs="Times New Roman" w:ascii="Times New Roman" w:hAnsi="Times New Roman"/>
                          <w:sz w:val="32"/>
                          <w:lang w:val="en-GB" w:eastAsia="zh-CN"/>
                        </w:rPr>
                        <w:t>AWS Batch 2</w:t>
                      </w:r>
                    </w:p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rFonts w:ascii="Times New Roman" w:hAnsi="Times New Roman" w:eastAsia="黑体" w:cs="Times New Roman"/>
                          <w:sz w:val="32"/>
                          <w:lang w:val="en-GB" w:eastAsia="zh-CN"/>
                        </w:rPr>
                      </w:pPr>
                      <w:r>
                        <w:rPr>
                          <w:rFonts w:eastAsia="黑体" w:cs="Times New Roman" w:ascii="Times New Roman" w:hAnsi="Times New Roman"/>
                          <w:sz w:val="32"/>
                          <w:lang w:val="en-GB" w:eastAsia="zh-CN"/>
                        </w:rPr>
                        <w:t>Lab User ID: ugenpactaws26</w:t>
                      </w:r>
                    </w:p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eastAsia="黑体" w:cs="Times New Roman" w:ascii="Times New Roman" w:hAnsi="Times New Roman"/>
                          <w:sz w:val="32"/>
                          <w:lang w:val="en-GB" w:eastAsia="zh-CN"/>
                        </w:rPr>
                        <w:t>Email: rakesh.sukumar@genpact.con</w:t>
                      </w:r>
                      <w:r>
                        <w:rPr>
                          <w:rFonts w:cs="Times New Roman" w:ascii="Times New Roman" w:hAnsi="Times New Roman"/>
                        </w:rPr>
                        <w:t xml:space="preserve"> 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36">
                <wp:simplePos x="0" y="0"/>
                <wp:positionH relativeFrom="column">
                  <wp:posOffset>648335</wp:posOffset>
                </wp:positionH>
                <wp:positionV relativeFrom="paragraph">
                  <wp:posOffset>3225800</wp:posOffset>
                </wp:positionV>
                <wp:extent cx="4848225" cy="546100"/>
                <wp:effectExtent l="635" t="0" r="0" b="635"/>
                <wp:wrapNone/>
                <wp:docPr id="8" name="_x0000_s10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120" cy="54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left="0" w:right="0" w:hanging="0"/>
                              <w:jc w:val="center"/>
                              <w:rPr>
                                <w:rFonts w:eastAsia="SimSun"/>
                                <w:lang w:val="en-GB" w:eastAsia="zh-CN"/>
                              </w:rPr>
                            </w:pPr>
                            <w:r>
                              <w:rPr>
                                <w:rFonts w:eastAsia="黑体" w:cs="Times New Roman" w:ascii="Times New Roman" w:hAnsi="Times New Roman"/>
                                <w:sz w:val="52"/>
                                <w:lang w:val="en-GB" w:eastAsia="zh-CN"/>
                              </w:rPr>
                              <w:t>AWS Data Engineering Project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_x0000_s1026" stroked="f" o:allowincell="f" style="position:absolute;margin-left:51.05pt;margin-top:254pt;width:381.7pt;height:42.95pt;mso-wrap-style:none;v-text-anchor:top" type="_x0000_t202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left="0" w:right="0" w:hanging="0"/>
                        <w:jc w:val="center"/>
                        <w:rPr>
                          <w:rFonts w:eastAsia="SimSun"/>
                          <w:lang w:val="en-GB" w:eastAsia="zh-CN"/>
                        </w:rPr>
                      </w:pPr>
                      <w:r>
                        <w:rPr>
                          <w:rFonts w:eastAsia="黑体" w:cs="Times New Roman" w:ascii="Times New Roman" w:hAnsi="Times New Roman"/>
                          <w:sz w:val="52"/>
                          <w:lang w:val="en-GB" w:eastAsia="zh-CN"/>
                        </w:rPr>
                        <w:t>AWS Data Engineering Project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22222"/>
          <w:sz w:val="32"/>
          <w:szCs w:val="32"/>
          <w:u w:val="single"/>
        </w:rPr>
      </w:pPr>
      <w:r>
        <w:rPr>
          <w:b/>
          <w:bCs/>
          <w:i w:val="false"/>
          <w:iCs w:val="false"/>
          <w:color w:val="222222"/>
          <w:sz w:val="32"/>
          <w:szCs w:val="32"/>
          <w:u w:val="single"/>
        </w:rPr>
        <w:t>Data Discovery , Processing , Loading Task</w:t>
      </w:r>
    </w:p>
    <w:p>
      <w:pPr>
        <w:pStyle w:val="Normal"/>
        <w:bidi w:val="0"/>
        <w:jc w:val="left"/>
        <w:rPr>
          <w:b/>
          <w:b/>
          <w:color w:val="222222"/>
        </w:rPr>
      </w:pPr>
      <w:r>
        <w:rPr>
          <w:b/>
          <w:color w:val="222222"/>
        </w:rPr>
      </w:r>
    </w:p>
    <w:p>
      <w:pPr>
        <w:pStyle w:val="Normal"/>
        <w:bidi w:val="0"/>
        <w:jc w:val="left"/>
        <w:rPr>
          <w:b/>
          <w:b/>
          <w:color w:val="222222"/>
        </w:rPr>
      </w:pPr>
      <w:r>
        <w:rPr>
          <w:b/>
          <w:color w:val="222222"/>
        </w:rPr>
        <w:t xml:space="preserve">Task 1: </w:t>
      </w:r>
    </w:p>
    <w:p>
      <w:pPr>
        <w:pStyle w:val="Normal"/>
        <w:bidi w:val="0"/>
        <w:jc w:val="left"/>
        <w:rPr>
          <w:b/>
          <w:b/>
          <w:color w:val="222222"/>
        </w:rPr>
      </w:pPr>
      <w:r>
        <w:rPr>
          <w:b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1. Load data to S3 bucket from AWS Data Exchange.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Exporting data from AWS Data Exchange: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450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1270" distL="1270" distR="635" simplePos="0" locked="0" layoutInCell="0" allowOverlap="1" relativeHeight="31">
                <wp:simplePos x="0" y="0"/>
                <wp:positionH relativeFrom="column">
                  <wp:posOffset>4822190</wp:posOffset>
                </wp:positionH>
                <wp:positionV relativeFrom="paragraph">
                  <wp:posOffset>882650</wp:posOffset>
                </wp:positionV>
                <wp:extent cx="847725" cy="190500"/>
                <wp:effectExtent l="1270" t="635" r="635" b="1270"/>
                <wp:wrapNone/>
                <wp:docPr id="1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800" cy="190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tIns="91440" bIns="914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9240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Datasets available in S3 bucket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6120130" cy="3027680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2. Download datafiles and upload to a new folder with in one-table-per-folder format.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According to this </w:t>
      </w:r>
      <w:hyperlink r:id="rId7">
        <w:r>
          <w:rPr>
            <w:rStyle w:val="InternetLink"/>
            <w:b w:val="false"/>
            <w:bCs w:val="false"/>
            <w:color w:val="222222"/>
          </w:rPr>
          <w:t>AWS re:POST post</w:t>
        </w:r>
      </w:hyperlink>
      <w:r>
        <w:rPr>
          <w:b w:val="false"/>
          <w:bCs w:val="false"/>
          <w:color w:val="222222"/>
        </w:rPr>
        <w:t>, AWS Athena cannot retieve data if data for more than one tables are stored with the same s3 prefix. Hence I created separate folder for each table and upload the data to a new folder in the same bucket :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CSV Files: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  <w:color w:val="222222"/>
        </w:rPr>
        <w:t xml:space="preserve"> </w:t>
      </w:r>
      <w:r>
        <w:rPr/>
        <w:t>s3://covid-dataset-rakesh/ordered-data/dataset/csv/states_current/states_current.csv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s3://covid-dataset-rakesh/ordered-data/dataset/csv/states_daily/states_daily.csv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etc.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JSON Files: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  <w:color w:val="222222"/>
        </w:rPr>
        <w:t xml:space="preserve"> </w:t>
      </w:r>
      <w:r>
        <w:rPr/>
        <w:t>s3://covid-dataset-rakesh/ordered-data/dataset/json/states_current/states_current.json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s3://covid-dataset-rakesh/ordered-data/dataset/json/states_daily/states_daily.json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etc.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7110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3. Open IAM and create a new for Glue to access S3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color w:val="222222"/>
        </w:rPr>
        <w:t xml:space="preserve">Create an IAM role with </w:t>
      </w:r>
      <w:r>
        <w:rPr/>
        <w:t>AWSGlueServiceRole policy and an inline policy with GetObject and PutObject access to the s3 bucket.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1385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Inline policy JSON: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</w:t>
      </w:r>
      <w:r>
        <w:rPr>
          <w:b w:val="false"/>
          <w:bCs w:val="false"/>
          <w:color w:val="222222"/>
        </w:rPr>
        <w:t>"Version": "2012-10-17",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</w:t>
      </w:r>
      <w:r>
        <w:rPr>
          <w:b w:val="false"/>
          <w:bCs w:val="false"/>
          <w:color w:val="222222"/>
        </w:rPr>
        <w:t>"Statement": [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</w:t>
      </w:r>
      <w:r>
        <w:rPr>
          <w:b w:val="false"/>
          <w:bCs w:val="false"/>
          <w:color w:val="222222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"Sid": "VisualEditor0",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"Effect": "Allow",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"Action": [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    </w:t>
      </w:r>
      <w:r>
        <w:rPr>
          <w:b w:val="false"/>
          <w:bCs w:val="false"/>
          <w:color w:val="222222"/>
        </w:rPr>
        <w:t>"s3:PutObject",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    </w:t>
      </w:r>
      <w:r>
        <w:rPr>
          <w:b w:val="false"/>
          <w:bCs w:val="false"/>
          <w:color w:val="222222"/>
        </w:rPr>
        <w:t>"s3:GetObject"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],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"Resource": "arn:aws:s3:::covid-dataset-rakesh/*"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</w:t>
      </w:r>
      <w:r>
        <w:rPr>
          <w:b w:val="false"/>
          <w:bCs w:val="false"/>
          <w:color w:val="222222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</w:t>
      </w:r>
      <w:r>
        <w:rPr>
          <w:b w:val="false"/>
          <w:bCs w:val="false"/>
          <w:color w:val="222222"/>
        </w:rPr>
        <w:t>]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4. Create a Glue database from CLI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aws glue create-database --database-input "{\"Name\":\"covid-test-db\"}"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Use following command to view the database created: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aws glue get-databases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209550</wp:posOffset>
            </wp:positionH>
            <wp:positionV relativeFrom="paragraph">
              <wp:posOffset>127635</wp:posOffset>
            </wp:positionV>
            <wp:extent cx="6120130" cy="2261870"/>
            <wp:effectExtent l="0" t="0" r="0" b="0"/>
            <wp:wrapSquare wrapText="largest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222222"/>
        </w:rPr>
        <w:t>5. Create Crawler for csv files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aws glue create-crawler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--name covid-s3-crawler-csv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--role AWSGlueServiceRole-mlincub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--database-name covid-test-db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--targets "{\"S3Targets\": [\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</w:t>
      </w:r>
      <w:r>
        <w:rPr>
          <w:b w:val="false"/>
          <w:bCs w:val="false"/>
          <w:color w:val="222222"/>
        </w:rPr>
        <w:t>{\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\"Path\": \"s3://covid-dataset-rakesh/ordered-data/dataset\",\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\"Exclusions\": [\"**.json\"]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</w:t>
      </w:r>
      <w:r>
        <w:rPr>
          <w:b w:val="false"/>
          <w:bCs w:val="false"/>
          <w:color w:val="222222"/>
        </w:rPr>
        <w:t>}\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</w:t>
      </w:r>
      <w:r>
        <w:rPr>
          <w:b w:val="false"/>
          <w:bCs w:val="false"/>
          <w:color w:val="222222"/>
        </w:rPr>
        <w:t>]}"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--recrawl-policy "{\"RecrawlBehavior\": \"CRAWL_NEW_FOLDERS_ONLY\"}"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--tags "{\"KeyName\": \"project\", \"Value\": \"mlincub\"}"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Check the crawler: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aws glue list-crawlers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5585"/>
            <wp:effectExtent l="0" t="0" r="0" b="0"/>
            <wp:wrapSquare wrapText="largest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Run the crawler: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aws glue start-crawler --name covid-s3-crawler-csv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CSV Tables created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5320"/>
            <wp:effectExtent l="0" t="0" r="0" b="0"/>
            <wp:wrapSquare wrapText="largest"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Data Queried from Athena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SELECT * FROM "AwsDataCatalog"."covid-test-db"."states_current" limit 10;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8455"/>
            <wp:effectExtent l="0" t="0" r="0" b="0"/>
            <wp:wrapSquare wrapText="largest"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6. Create crawler for JSON files and Run the crawler: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Creating json using the below command created a single table with the name json_json and considered individual table folders as partitions. Hence I added the below crawler configuration parameter to create-crawler command which created 6 tables as expected.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aws glue create-crawler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--name covid-s3-crawler-json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--role AWSGlueServiceRole-mlincub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--database-name covid-test-db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--targets "{\"S3Targets\": [\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</w:t>
      </w:r>
      <w:r>
        <w:rPr>
          <w:b w:val="false"/>
          <w:bCs w:val="false"/>
          <w:color w:val="222222"/>
        </w:rPr>
        <w:t>{\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\"Path\": \"s3://covid-dataset-rakesh/ordered-data/dataset\",\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    </w:t>
      </w:r>
      <w:r>
        <w:rPr>
          <w:b w:val="false"/>
          <w:bCs w:val="false"/>
          <w:color w:val="222222"/>
        </w:rPr>
        <w:t>\"Exclusions\": [\"**.csv\"]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    </w:t>
      </w:r>
      <w:r>
        <w:rPr>
          <w:b w:val="false"/>
          <w:bCs w:val="false"/>
          <w:color w:val="222222"/>
        </w:rPr>
        <w:t>}\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 xml:space="preserve">    </w:t>
      </w:r>
      <w:r>
        <w:rPr>
          <w:b w:val="false"/>
          <w:bCs w:val="false"/>
          <w:color w:val="222222"/>
        </w:rPr>
        <w:t>]}"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--table-prefix json_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--recrawl-policy "{\"RecrawlBehavior\": \"CRAWL_NEW_FOLDERS_ONLY\"}"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--tags "{\"KeyName\": \"project\", \"Value\": \"mlincub\"}" \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--configuration "{\"Version\": 1.0, \"Grouping\": {\"TableLevelConfiguration\":5}}"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# Run the crawler for json files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aws glue start-crawler --name covid-s3-crawler-json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165"/>
            <wp:effectExtent l="0" t="0" r="0" b="0"/>
            <wp:wrapSquare wrapText="largest"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1805"/>
            <wp:effectExtent l="0" t="0" r="0" b="0"/>
            <wp:wrapSquare wrapText="largest"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0" allowOverlap="1" relativeHeight="19">
                <wp:simplePos x="0" y="0"/>
                <wp:positionH relativeFrom="column">
                  <wp:posOffset>3174365</wp:posOffset>
                </wp:positionH>
                <wp:positionV relativeFrom="paragraph">
                  <wp:posOffset>725170</wp:posOffset>
                </wp:positionV>
                <wp:extent cx="933450" cy="1016000"/>
                <wp:effectExtent l="635" t="635" r="635" b="635"/>
                <wp:wrapNone/>
                <wp:docPr id="23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80" cy="10159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stroked="t" o:allowincell="f" style="position:absolute;margin-left:249.95pt;margin-top:57.1pt;width:73.45pt;height:79.95pt;mso-wrap-style:none;v-text-anchor:middle">
                <v:fill o:detectmouseclick="t" on="false"/>
                <v:stroke color="red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The json crawler could not identify the file types for all input files. Also, the schema identified has one column of type array.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7475"/>
            <wp:effectExtent l="0" t="0" r="0" b="0"/>
            <wp:wrapSquare wrapText="largest"/>
            <wp:docPr id="2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0" allowOverlap="1" relativeHeight="16">
                <wp:simplePos x="0" y="0"/>
                <wp:positionH relativeFrom="column">
                  <wp:posOffset>1240790</wp:posOffset>
                </wp:positionH>
                <wp:positionV relativeFrom="paragraph">
                  <wp:posOffset>2273300</wp:posOffset>
                </wp:positionV>
                <wp:extent cx="2457450" cy="383540"/>
                <wp:effectExtent l="635" t="635" r="635" b="635"/>
                <wp:wrapNone/>
                <wp:docPr id="26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360" cy="38340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stroked="t" o:allowincell="f" style="position:absolute;margin-left:97.7pt;margin-top:179pt;width:193.45pt;height:30.15pt;mso-wrap-style:none;v-text-anchor:middle">
                <v:fill o:detectmouseclick="t" on="false"/>
                <v:stroke color="red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Athena could not retrieve data for tables with unknown classification above.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Athena retrived all data as a single record for tables with classification “json”.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Athena Query: SELECT * FROM "AwsDataCatalog"."covid-test-db"."json_states_current" limit 10;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9745"/>
            <wp:effectExtent l="0" t="0" r="0" b="0"/>
            <wp:wrapSquare wrapText="largest"/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Athena Query: SELECT COUNT(*) FROM "AwsDataCatalog"."covid-test-db"."json_states_current";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9745"/>
            <wp:effectExtent l="0" t="0" r="0" b="0"/>
            <wp:wrapSquare wrapText="largest"/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7. Glue crawler could identify the schema correctly with a custom json classifier.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-428625</wp:posOffset>
            </wp:positionV>
            <wp:extent cx="5603875" cy="2828925"/>
            <wp:effectExtent l="0" t="0" r="0" b="0"/>
            <wp:wrapSquare wrapText="largest"/>
            <wp:docPr id="3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Note: I created the above classifier from Console and the CLI command to create the classifier was failing with some strange error. I couldn’t find any useful reference to fix this issue. Also, I felt the creation of custom json classifier from CLI is not well documented.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aws glue create-classifier --json-classifier "{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\"Name\": \"MyJsonClassifier1\",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\"JsonPath\": \"$[*]\"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}"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9475"/>
            <wp:effectExtent l="0" t="0" r="0" b="0"/>
            <wp:wrapSquare wrapText="largest"/>
            <wp:docPr id="3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 create a separate database is Glue to test the custom classifier.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aws glue create-database --database-input "{\"Name\":\"covid-test-db-new\"}"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Create json crawler with custom classifier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aws glue create-crawler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--name covid-s3-crawler-json-cc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--role AWSGlueServiceRole-mlincub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--database-name covid-test-db-new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--targets "{\"S3Targets\": [\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\"Path\": \"s3://covid-dataset-rakesh/ordered-data/dataset\",\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\"Exclusions\": [\"**.csv\"]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]}"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--table-prefix json_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--recrawl-policy "{\"RecrawlBehavior\": \"CRAWL_NEW_FOLDERS_ONLY\"}"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--tags "{\"KeyName\": \"project\", \"Value\": \"mlincub\"}"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--configuration "{\"Version\": 1.0, \"Grouping\": {\"TableLevelConfiguration\":5}}"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--classifiers MyJSONClassifier1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Run the crawler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aws glue start-crawler --name covid-s3-crawler-json-cc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Glue crawler is able to classify the files create schemas correctly.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8650"/>
            <wp:effectExtent l="0" t="0" r="0" b="0"/>
            <wp:wrapSquare wrapText="largest"/>
            <wp:docPr id="3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2175"/>
            <wp:effectExtent l="0" t="0" r="0" b="0"/>
            <wp:wrapSquare wrapText="largest"/>
            <wp:docPr id="3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However, we are not able to query the data from Athena still.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Athena Query: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SELECT * FROM "AwsDataCatalog"."covid-test-db-new"."json_states_current" limit 10;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47625</wp:posOffset>
            </wp:positionH>
            <wp:positionV relativeFrom="paragraph">
              <wp:posOffset>173355</wp:posOffset>
            </wp:positionV>
            <wp:extent cx="6120130" cy="3320415"/>
            <wp:effectExtent l="0" t="0" r="0" b="0"/>
            <wp:wrapSquare wrapText="largest"/>
            <wp:docPr id="3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 w:val="false"/>
          <w:color w:val="222222"/>
        </w:rPr>
      </w:pPr>
      <w:r>
        <w:rPr>
          <w:b/>
          <w:bCs w:val="false"/>
          <w:color w:val="222222"/>
        </w:rPr>
        <w:t>Task 2:</w:t>
      </w:r>
    </w:p>
    <w:p>
      <w:pPr>
        <w:pStyle w:val="Normal"/>
        <w:bidi w:val="0"/>
        <w:jc w:val="left"/>
        <w:rPr>
          <w:b/>
          <w:b/>
          <w:bCs w:val="false"/>
          <w:color w:val="222222"/>
        </w:rPr>
      </w:pPr>
      <w:r>
        <w:rPr>
          <w:b/>
          <w:bCs w:val="false"/>
          <w:color w:val="22222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222222"/>
        </w:rPr>
      </w:pPr>
      <w:r>
        <w:rPr>
          <w:b w:val="false"/>
          <w:bCs w:val="false"/>
          <w:color w:val="222222"/>
        </w:rPr>
        <w:t>1.  Pull the latest Glue docker image: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docker pull amazon/aws-glue-libs:glue_libs_4.0.0_image_01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Set AWS_PROFILE and JUPYTER_WORKSPACE_LOCATION environment variables: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Droid Sans Mono;monospace;monos" w:hAnsi="Droid Sans Mono;monospace;monos"/>
          <w:b w:val="false"/>
          <w:b w:val="false"/>
          <w:bCs w:val="false"/>
          <w:color w:val="000000"/>
          <w:sz w:val="21"/>
          <w:shd w:fill="FFFFFF" w:val="clear"/>
        </w:rPr>
      </w:pPr>
      <w:r>
        <w:rPr>
          <w:rFonts w:ascii="Droid Sans Mono;monospace;monos" w:hAnsi="Droid Sans Mono;monospace;monos"/>
          <w:b w:val="false"/>
          <w:bCs w:val="false"/>
          <w:color w:val="000000"/>
          <w:sz w:val="21"/>
          <w:shd w:fill="FFFFFF" w:val="clear"/>
        </w:rPr>
        <w:t>export AWS_PROFILE=default</w:t>
      </w:r>
    </w:p>
    <w:p>
      <w:pPr>
        <w:pStyle w:val="Normal"/>
        <w:bidi w:val="0"/>
        <w:spacing w:lineRule="atLeast" w:line="285"/>
        <w:jc w:val="left"/>
        <w:rPr>
          <w:rFonts w:ascii="Droid Sans Mono;monospace;monos" w:hAnsi="Droid Sans Mono;monospace;monos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" w:hAnsi="Droid Sans Mono;monospace;monos"/>
          <w:b w:val="false"/>
          <w:color w:val="0000FF"/>
          <w:sz w:val="21"/>
          <w:shd w:fill="FFFFFF" w:val="clear"/>
        </w:rPr>
        <w:t>export</w:t>
      </w:r>
      <w:r>
        <w:rPr>
          <w:rFonts w:ascii="Droid Sans Mono;monospace;monos" w:hAnsi="Droid Sans Mono;monospace;monos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" w:hAnsi="Droid Sans Mono;monospace;monos"/>
          <w:b w:val="false"/>
          <w:color w:val="001080"/>
          <w:sz w:val="21"/>
          <w:shd w:fill="FFFFFF" w:val="clear"/>
        </w:rPr>
        <w:t>AWS_DEFAULT_REGION</w:t>
      </w:r>
      <w:r>
        <w:rPr>
          <w:rFonts w:ascii="Droid Sans Mono;monospace;monos" w:hAnsi="Droid Sans Mono;monospace;monos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" w:hAnsi="Droid Sans Mono;monospace;monos"/>
          <w:b w:val="false"/>
          <w:color w:val="A31515"/>
          <w:sz w:val="21"/>
          <w:shd w:fill="FFFFFF" w:val="clear"/>
        </w:rPr>
        <w:t>us-east-1</w:t>
      </w:r>
    </w:p>
    <w:p>
      <w:pPr>
        <w:pStyle w:val="Normal"/>
        <w:bidi w:val="0"/>
        <w:spacing w:lineRule="atLeast" w:line="285"/>
        <w:jc w:val="left"/>
        <w:rPr>
          <w:rFonts w:ascii="Droid Sans Mono;monospace;monos" w:hAnsi="Droid Sans Mono;monospace;monos"/>
          <w:b w:val="false"/>
          <w:b w:val="false"/>
          <w:color w:val="000000"/>
          <w:sz w:val="21"/>
          <w:shd w:fill="FFFFFF" w:val="clear"/>
        </w:rPr>
      </w:pPr>
      <w:r>
        <w:rPr>
          <w:rFonts w:ascii="Droid Sans Mono;monospace;monos" w:hAnsi="Droid Sans Mono;monospace;monos"/>
          <w:b w:val="false"/>
          <w:color w:val="0000FF"/>
          <w:sz w:val="21"/>
          <w:shd w:fill="FFFFFF" w:val="clear"/>
        </w:rPr>
        <w:t>export</w:t>
      </w:r>
      <w:r>
        <w:rPr>
          <w:rFonts w:ascii="Droid Sans Mono;monospace;monos" w:hAnsi="Droid Sans Mono;monospace;monos"/>
          <w:b w:val="false"/>
          <w:color w:val="000000"/>
          <w:sz w:val="21"/>
          <w:shd w:fill="FFFFFF" w:val="clear"/>
        </w:rPr>
        <w:t xml:space="preserve"> </w:t>
      </w:r>
      <w:r>
        <w:rPr>
          <w:rFonts w:ascii="Droid Sans Mono;monospace;monos" w:hAnsi="Droid Sans Mono;monospace;monos"/>
          <w:b w:val="false"/>
          <w:color w:val="001080"/>
          <w:sz w:val="21"/>
          <w:shd w:fill="FFFFFF" w:val="clear"/>
        </w:rPr>
        <w:t>JUPYTER_WORKSPACE_LOCATION</w:t>
      </w:r>
      <w:r>
        <w:rPr>
          <w:rFonts w:ascii="Droid Sans Mono;monospace;monos" w:hAnsi="Droid Sans Mono;monospace;monos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" w:hAnsi="Droid Sans Mono;monospace;monos"/>
          <w:b w:val="false"/>
          <w:color w:val="A31515"/>
          <w:sz w:val="21"/>
          <w:shd w:fill="FFFFFF" w:val="clear"/>
        </w:rPr>
        <w:t>/home/rakesh/Projects/ML_Incubator/glue_workspace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Run the Glue docker image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docker run -it -v ~/.aws:/home/glue_user/.aws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-v $JUPYTER_WORKSPACE_LOCATION:/home/glue_user/workspace/jupyter_workspace/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-e AWS_PROFILE=$AWS_PROFILE -e DISABLE_SSL=true --rm -p 4040:4040 -p 18080:18080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-p 8998:8998 -p 8888:8888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--name glue_jupyter_lab amazon/aws-glue-libs:glue_libs_4.0.0_image_01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/home/glue_user/jupyter/jupyter_start.sh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4510"/>
            <wp:effectExtent l="0" t="0" r="0" b="0"/>
            <wp:wrapSquare wrapText="largest"/>
            <wp:docPr id="3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Open http://127.0.0.1:8888/lab and choose Glue Spark Local (PySpark) under Notebook.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Develop a jupyter notebook to read csv files from s3, correct the table schema and save the data back to s3 in parquet format.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3200"/>
            <wp:effectExtent l="0" t="0" r="0" b="0"/>
            <wp:wrapSquare wrapText="largest"/>
            <wp:docPr id="3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5. Create a new database and crawlers for parquet files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Create a new database: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aws glue create-database --database-input "{\"Name\":\"covid_parquet_db\"}"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Create crawler: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aws glue create-crawler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--name covid-s3-crawler-parquet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--role AWSGlueServiceRole-mlincub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--database-name covid_parquet_db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--targets "{\"S3Targets\": [\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\"Path\": \"s3://covid-dataset-rakesh/cleaned-data/\"\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]}"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--table-prefix par_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--recrawl-policy "{\"RecrawlBehavior\": \"CRAWL_NEW_FOLDERS_ONLY\"}"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--tags "{\"KeyName\": \"project\", \"Value\": \"mlincub\"}" 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--configuration "{\"Version\": 1.0, \"Grouping\": {\"TableLevelConfiguration\":3}}"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Run the crawler: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aws glue start-crawler --name covid-s3-crawler-parquet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137160</wp:posOffset>
            </wp:positionV>
            <wp:extent cx="5499100" cy="3138170"/>
            <wp:effectExtent l="0" t="0" r="0" b="0"/>
            <wp:wrapSquare wrapText="largest"/>
            <wp:docPr id="37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Query the data from Athena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 SELECT top 3 months with highest average covid positive cases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SELECT YEAR(date) AS year, MONTH(date) AS month, ROUND(AVG(positive), 1) AS positive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FROM "AwsDataCatalog"."covid_parquet_db"."par_states_daily"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GROUP BY YEAR(date), MONTH(date)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ORDER BY positive DESC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LIMIT 3;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93950"/>
            <wp:effectExtent l="0" t="0" r="0" b="0"/>
            <wp:wrapSquare wrapText="largest"/>
            <wp:docPr id="38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 Select top 5 days with highest test positivity rate (by states)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SELECT A.state, B.name, date, positiveTestsViral, totalTestsViral,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(CAST(positiveTestsViral AS REAL)/CAST(totalTestsViral AS REAL)) AS positivityRate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FROM "AwsDataCatalog"."covid_parquet_db"."par_states_daily" AS 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LEFT JOIN (SELECT DISTINCT state, name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</w:t>
      </w:r>
      <w:r>
        <w:rPr>
          <w:b w:val="false"/>
          <w:bCs w:val="false"/>
        </w:rPr>
        <w:t>FROM "AwsDataCatalog"."covid_parquet_db"."par_states_info") AS 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ON A.state = B.state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WHERE totalTestsViral &gt; 0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ORDER BY positivityRate DESC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LIMIT 5;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5190"/>
            <wp:effectExtent l="0" t="0" r="0" b="0"/>
            <wp:wrapSquare wrapText="largest"/>
            <wp:docPr id="3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 Select top 5 states with highest monthly fatality rates. Consider only states with at-least 100 death in the month: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SELECT A.state, YEAR(date) AS year, MONTH(date) AS month,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SUM(positiveIncrease) AS positive, SUM(deathIncrease) AS death,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(CAST(SUM(deathIncrease) AS REAL)/CAST(SUM(positiveIncrease) AS REAL)) AS fatalityRate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FROM "AwsDataCatalog"."covid_parquet_db"."par_states_daily" AS 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LEFT JOIN (SELECT DISTINCT state, 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</w:t>
      </w:r>
      <w:r>
        <w:rPr>
          <w:b w:val="false"/>
          <w:bCs w:val="false"/>
        </w:rPr>
        <w:t>FROM "AwsDataCatalog"."covid_parquet_db"."par_states_info") AS 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ON A.state = B.state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GROUP BY A.state, YEAR(date), MONTH(date)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HAVING SUM(positiveIncrease) &gt; 0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AND SUM(deathIncrease) &gt; 100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ORDER BY fatalityRate DESC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LIMIT 5;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44450</wp:posOffset>
            </wp:positionH>
            <wp:positionV relativeFrom="paragraph">
              <wp:posOffset>289560</wp:posOffset>
            </wp:positionV>
            <wp:extent cx="6120130" cy="2155190"/>
            <wp:effectExtent l="0" t="0" r="0" b="0"/>
            <wp:wrapSquare wrapText="largest"/>
            <wp:docPr id="4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bookmarkStart w:id="2" w:name="_GoBack"/>
      <w:bookmarkEnd w:id="2"/>
      <w:r>
        <w:rPr/>
        <w:t>Git History Screenshot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GB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8025"/>
            <wp:effectExtent l="0" t="0" r="0" b="0"/>
            <wp:wrapSquare wrapText="largest"/>
            <wp:docPr id="4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5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semiHidden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uiPriority w:val="0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DefaultParagraphFont" w:default="1">
    <w:name w:val="Default Paragraph Font"/>
    <w:uiPriority w:val="0"/>
    <w:qFormat/>
    <w:rPr>
      <w:rFonts w:ascii="Times New Roman" w:hAnsi="Times New Roman" w:eastAsia="SimSun"/>
    </w:rPr>
  </w:style>
  <w:style w:type="character" w:styleId="InternetLink">
    <w:name w:val="Hyperlink"/>
    <w:uiPriority w:val="0"/>
    <w:rPr>
      <w:color w:val="000080"/>
      <w:u w:val="single"/>
    </w:rPr>
  </w:style>
  <w:style w:type="character" w:styleId="NumberingSymbols" w:customStyle="1">
    <w:name w:val="Numbering Symbols"/>
    <w:uiPriority w:val="0"/>
    <w:qFormat/>
    <w:rPr/>
  </w:style>
  <w:style w:type="paragraph" w:styleId="Heading" w:customStyle="1">
    <w:name w:val="Heading"/>
    <w:basedOn w:val="Normal"/>
    <w:next w:val="TextBody"/>
    <w:uiPriority w:val="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0"/>
    <w:pPr>
      <w:spacing w:lineRule="auto" w:line="276" w:before="0" w:after="140"/>
    </w:pPr>
    <w:rPr/>
  </w:style>
  <w:style w:type="paragraph" w:styleId="List">
    <w:name w:val="List"/>
    <w:basedOn w:val="TextBody"/>
    <w:uiPriority w:val="0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uiPriority w:val="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0"/>
    <w:pPr>
      <w:widowControl w:val="false"/>
      <w:tabs>
        <w:tab w:val="clear" w:pos="709"/>
        <w:tab w:val="center" w:pos="4153" w:leader="none"/>
        <w:tab w:val="right" w:pos="8306" w:leader="none"/>
      </w:tabs>
      <w:suppressAutoHyphens w:val="true"/>
      <w:overflowPunct w:val="false"/>
      <w:bidi w:val="0"/>
      <w:snapToGrid w:val="false"/>
      <w:jc w:val="left"/>
    </w:pPr>
    <w:rPr>
      <w:rFonts w:ascii="Times New Roman" w:hAnsi="Times New Roman" w:eastAsia="SimSun" w:cs="Lohit Devanagari"/>
      <w:sz w:val="18"/>
      <w:szCs w:val="20"/>
      <w:lang w:val="en-US"/>
    </w:rPr>
  </w:style>
  <w:style w:type="paragraph" w:styleId="Header">
    <w:name w:val="Header"/>
    <w:basedOn w:val="Normal"/>
    <w:uiPriority w:val="0"/>
    <w:pPr>
      <w:widowControl w:val="false"/>
      <w:pBdr/>
      <w:tabs>
        <w:tab w:val="clear" w:pos="709"/>
        <w:tab w:val="center" w:pos="4153" w:leader="none"/>
        <w:tab w:val="right" w:pos="8306" w:leader="none"/>
      </w:tabs>
      <w:suppressAutoHyphens w:val="true"/>
      <w:overflowPunct w:val="false"/>
      <w:bidi w:val="0"/>
      <w:snapToGrid w:val="false"/>
      <w:spacing w:lineRule="auto" w:line="240"/>
      <w:jc w:val="both"/>
    </w:pPr>
    <w:rPr>
      <w:rFonts w:ascii="Times New Roman" w:hAnsi="Times New Roman" w:eastAsia="SimSun" w:cs="Lohit Devanagari"/>
      <w:sz w:val="18"/>
      <w:szCs w:val="20"/>
      <w:lang w:val="en-US"/>
    </w:rPr>
  </w:style>
  <w:style w:type="paragraph" w:styleId="FrameContents">
    <w:name w:val="Frame Contents"/>
    <w:basedOn w:val="Normal"/>
    <w:qFormat/>
    <w:pPr/>
    <w:rPr/>
  </w:style>
  <w:style w:type="table" w:default="1" w:styleId="6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repost.aws/knowledge-center/athena-empty-results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Professional"/>
      <sectRole val="1"/>
    </customSectPr>
    <customSectPr/>
  </customSectProps>
  <customShpExts>
    <customShpInfo spid="_x0000_s1027"/>
    <customShpInfo spid="_x0000_s1028"/>
    <customShpInfo spid="_x0000_s1031"/>
    <customShpInfo spid="_x0000_s103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Solution1.dotx</Template>
  <TotalTime>102</TotalTime>
  <Application>LibreOffice/7.3.7.2$Linux_X86_64 LibreOffice_project/30$Build-2</Application>
  <AppVersion>15.0000</AppVersion>
  <Pages>16</Pages>
  <Words>996</Words>
  <Characters>7268</Characters>
  <CharactersWithSpaces>8394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2023-06-18T07:48:00Z</dcterms:created>
  <dc:creator>meenu p</dc:creator>
  <dc:description/>
  <dc:language>en-IN</dc:language>
  <cp:lastModifiedBy/>
  <dcterms:modified xsi:type="dcterms:W3CDTF">2023-06-18T19:11:46Z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D88B8C249F4E437291442921EE8D7F9A</vt:lpwstr>
  </property>
  <property fmtid="{D5CDD505-2E9C-101B-9397-08002B2CF9AE}" pid="3" name="KSOProductBuildVer">
    <vt:lpwstr>2057-11.2.0.11537</vt:lpwstr>
  </property>
</Properties>
</file>